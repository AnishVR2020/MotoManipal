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9F131D" w14:textId="26D31EF2" w:rsidR="00C6554A" w:rsidRPr="008B5277" w:rsidRDefault="00E71C5E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</w:rPr>
        <mc:AlternateContent>
          <mc:Choice Requires="wpg">
            <w:drawing>
              <wp:inline distT="0" distB="0" distL="0" distR="0" wp14:anchorId="0C56E795" wp14:editId="6A479364">
                <wp:extent cx="5486400" cy="4223385"/>
                <wp:effectExtent l="0" t="0" r="0" b="5715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4223385"/>
                          <a:chOff x="0" y="0"/>
                          <a:chExt cx="5486400" cy="422338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775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3775075"/>
                            <a:ext cx="5486400" cy="4483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49E4CF0" w14:textId="04EE3C3A" w:rsidR="00E71C5E" w:rsidRPr="00E71C5E" w:rsidRDefault="00E71C5E" w:rsidP="00E71C5E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56E795" id="Group 3" o:spid="_x0000_s1026" style="width:6in;height:332.55pt;mso-position-horizontal-relative:char;mso-position-vertical-relative:line" coordsize="54864,42233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4864;height:37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37750;width:54864;height:4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" stroked="f">
                  <v:textbox style="mso-fit-shape-to-text:t">
                    <w:txbxContent>
                      <w:p w14:paraId="349E4CF0" w14:textId="04EE3C3A" w:rsidR="00E71C5E" w:rsidRPr="00E71C5E" w:rsidRDefault="00E71C5E" w:rsidP="00E71C5E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bookmarkEnd w:id="0"/>
    <w:bookmarkEnd w:id="1"/>
    <w:bookmarkEnd w:id="2"/>
    <w:bookmarkEnd w:id="3"/>
    <w:bookmarkEnd w:id="4"/>
    <w:p w14:paraId="48AD054B" w14:textId="230197CE" w:rsidR="00C6554A" w:rsidRDefault="007A6BDC" w:rsidP="00C6554A">
      <w:pPr>
        <w:pStyle w:val="Title"/>
      </w:pPr>
      <w:r>
        <w:t>Clipper and Clamper Circuits</w:t>
      </w:r>
    </w:p>
    <w:p w14:paraId="30B0EC35" w14:textId="7A8C9B5B" w:rsidR="00C6554A" w:rsidRPr="00D5413C" w:rsidRDefault="007A6BDC" w:rsidP="00C6554A">
      <w:pPr>
        <w:pStyle w:val="Subtitle"/>
      </w:pPr>
      <w:r>
        <w:t>report for e-powertrain taskphase</w:t>
      </w:r>
    </w:p>
    <w:p w14:paraId="0E627E8E" w14:textId="428930E2" w:rsidR="00C6554A" w:rsidRDefault="007A6BDC" w:rsidP="00C6554A">
      <w:pPr>
        <w:pStyle w:val="ContactInfo"/>
      </w:pPr>
      <w:r>
        <w:t>SIDHARTH SEELA</w:t>
      </w:r>
      <w:r w:rsidR="00C6554A">
        <w:t xml:space="preserve"> | </w:t>
      </w:r>
      <w:r>
        <w:t>MOTOMANIPAL</w:t>
      </w:r>
      <w:r w:rsidR="00C6554A">
        <w:t xml:space="preserve"> |</w:t>
      </w:r>
      <w:r w:rsidR="00C6554A" w:rsidRPr="00D5413C">
        <w:t xml:space="preserve"> </w:t>
      </w:r>
      <w:r>
        <w:t>August 12, 2020</w:t>
      </w:r>
      <w:r w:rsidR="00C6554A">
        <w:br w:type="page"/>
      </w:r>
    </w:p>
    <w:p w14:paraId="739DC422" w14:textId="06343FBC" w:rsidR="00C6554A" w:rsidRDefault="00D132FB" w:rsidP="00C6554A">
      <w:pPr>
        <w:pStyle w:val="Heading1"/>
      </w:pPr>
      <w:r>
        <w:lastRenderedPageBreak/>
        <w:t>Clipper Circuit:</w:t>
      </w:r>
    </w:p>
    <w:p w14:paraId="24BC7830" w14:textId="678F3D16" w:rsidR="00C6554A" w:rsidRDefault="00D132FB" w:rsidP="00E71C5E">
      <w:pPr>
        <w:jc w:val="both"/>
      </w:pPr>
      <w:r>
        <w:t>A Clipper circuit uses combination of resistor, p</w:t>
      </w:r>
      <w:r w:rsidR="00597654">
        <w:t>-</w:t>
      </w:r>
      <w:r>
        <w:t>n</w:t>
      </w:r>
      <w:r w:rsidR="00597654">
        <w:t xml:space="preserve"> </w:t>
      </w:r>
      <w:r>
        <w:t>diode, voltage source to make changes to the output waveform such as cutting the ends of the signal, cutting the negative part of a signal and so-on like these.</w:t>
      </w:r>
    </w:p>
    <w:p w14:paraId="7D2762D5" w14:textId="0472E1A0" w:rsidR="00597654" w:rsidRDefault="00597654" w:rsidP="00E71C5E">
      <w:pPr>
        <w:pStyle w:val="Heading1"/>
        <w:jc w:val="both"/>
      </w:pPr>
      <w:r>
        <w:t>Clamper Circuit:</w:t>
      </w:r>
    </w:p>
    <w:p w14:paraId="464663DB" w14:textId="4113E357" w:rsidR="00597654" w:rsidRDefault="00597654" w:rsidP="00E71C5E">
      <w:pPr>
        <w:jc w:val="both"/>
      </w:pPr>
      <w:r>
        <w:t>A clamper circuit changes the baseline average for the voltage signal by using a capacitor with greater time period than the time period of the input signal. (and not a dc voltage source in series, which would be very inefficient. Ex- for ac signal with baseline as 2 volt we can either add a 2</w:t>
      </w:r>
      <w:r w:rsidR="00E71C5E">
        <w:t>-</w:t>
      </w:r>
      <w:r>
        <w:t>volt battery in series or we could use a clamper circuit that with 0.7 volt battery with the diode.)</w:t>
      </w:r>
    </w:p>
    <w:p w14:paraId="478D02CE" w14:textId="39295D84" w:rsidR="00597654" w:rsidRDefault="00597654" w:rsidP="00E71C5E">
      <w:pPr>
        <w:pStyle w:val="ListBullet"/>
        <w:jc w:val="both"/>
      </w:pPr>
      <w:r>
        <w:t xml:space="preserve">The reason why it works is because the capacitor acts as an impedance due to which it doesn’t let the voltage drop in the negative cycle </w:t>
      </w:r>
      <w:r w:rsidR="00E71C5E">
        <w:t xml:space="preserve">and retains the charged voltage till the next positive cycle. Due to which the new reference baseline for the signal becomes (V(in) – </w:t>
      </w:r>
      <w:proofErr w:type="spellStart"/>
      <w:r w:rsidR="00E71C5E">
        <w:t>Vd</w:t>
      </w:r>
      <w:proofErr w:type="spellEnd"/>
      <w:r w:rsidR="00E71C5E">
        <w:t xml:space="preserve"> + </w:t>
      </w:r>
      <w:proofErr w:type="spellStart"/>
      <w:r w:rsidR="00E71C5E">
        <w:t>Voffset</w:t>
      </w:r>
      <w:proofErr w:type="spellEnd"/>
      <w:r w:rsidR="00E71C5E">
        <w:t>)/2.</w:t>
      </w:r>
    </w:p>
    <w:p w14:paraId="02F56853" w14:textId="77777777" w:rsidR="003A3176" w:rsidRPr="00597654" w:rsidRDefault="003A3176" w:rsidP="003A3176">
      <w:pPr>
        <w:pStyle w:val="ListBullet"/>
        <w:numPr>
          <w:ilvl w:val="0"/>
          <w:numId w:val="0"/>
        </w:numPr>
        <w:ind w:left="360"/>
        <w:jc w:val="both"/>
      </w:pPr>
    </w:p>
    <w:p w14:paraId="156F3D4C" w14:textId="2928D7D2" w:rsidR="00597654" w:rsidRDefault="003A3176" w:rsidP="003A3176">
      <w:pPr>
        <w:pStyle w:val="Heading1"/>
      </w:pPr>
      <w:r>
        <w:t>C</w:t>
      </w:r>
      <w:r w:rsidR="00832179">
        <w:t>apacitor equations:</w:t>
      </w:r>
    </w:p>
    <w:p w14:paraId="1EEC693C" w14:textId="360E656E" w:rsidR="00832179" w:rsidRDefault="00832179" w:rsidP="00832179">
      <w:r>
        <w:t>CHARGING:</w:t>
      </w:r>
    </w:p>
    <w:p w14:paraId="6155F62A" w14:textId="20076B52" w:rsidR="00832179" w:rsidRDefault="00832179" w:rsidP="00832179">
      <w:r>
        <w:t>V=V0*(1-e^-t/</w:t>
      </w:r>
      <w:proofErr w:type="spellStart"/>
      <w:r>
        <w:t>rc</w:t>
      </w:r>
      <w:proofErr w:type="spellEnd"/>
      <w:r>
        <w:t>)</w:t>
      </w:r>
    </w:p>
    <w:p w14:paraId="57ACDE83" w14:textId="368FA3B5" w:rsidR="00832179" w:rsidRDefault="00832179" w:rsidP="00832179">
      <w:r>
        <w:t>I=Io*e^-t/</w:t>
      </w:r>
      <w:proofErr w:type="spellStart"/>
      <w:r>
        <w:t>rc</w:t>
      </w:r>
      <w:proofErr w:type="spellEnd"/>
    </w:p>
    <w:p w14:paraId="668841C4" w14:textId="303AC576" w:rsidR="00832179" w:rsidRDefault="00832179" w:rsidP="00832179">
      <w:r>
        <w:t>DISCHARGING:</w:t>
      </w:r>
    </w:p>
    <w:p w14:paraId="59B61FA0" w14:textId="3F881FF6" w:rsidR="00832179" w:rsidRDefault="00832179" w:rsidP="00832179">
      <w:r>
        <w:t>V=V0*</w:t>
      </w:r>
      <w:r w:rsidRPr="00832179">
        <w:t xml:space="preserve"> </w:t>
      </w:r>
      <w:r>
        <w:t>e^-t/</w:t>
      </w:r>
      <w:proofErr w:type="spellStart"/>
      <w:r>
        <w:t>rc</w:t>
      </w:r>
      <w:proofErr w:type="spellEnd"/>
    </w:p>
    <w:p w14:paraId="643EE599" w14:textId="5C06CF44" w:rsidR="00832179" w:rsidRDefault="00832179" w:rsidP="00832179">
      <w:r>
        <w:t xml:space="preserve">I = </w:t>
      </w:r>
      <w:r w:rsidR="00043D3D">
        <w:t>-</w:t>
      </w:r>
      <w:r>
        <w:t>I0*(</w:t>
      </w:r>
      <w:r w:rsidR="00043D3D">
        <w:t>1-e^-t/</w:t>
      </w:r>
      <w:proofErr w:type="spellStart"/>
      <w:r w:rsidR="00043D3D">
        <w:t>rc</w:t>
      </w:r>
      <w:proofErr w:type="spellEnd"/>
      <w:r w:rsidR="00043D3D">
        <w:t>)</w:t>
      </w:r>
    </w:p>
    <w:p w14:paraId="0C4A5872" w14:textId="628A938D" w:rsidR="00043D3D" w:rsidRDefault="00043D3D" w:rsidP="00043D3D">
      <w:pPr>
        <w:pStyle w:val="Heading1"/>
      </w:pPr>
      <w:r>
        <w:t>MOSFET Dielectric:</w:t>
      </w:r>
    </w:p>
    <w:p w14:paraId="794B7D08" w14:textId="54D963E6" w:rsidR="00043D3D" w:rsidRDefault="00043D3D" w:rsidP="00043D3D">
      <w:r>
        <w:t>Silicon oxide is used as the gate dielectric known as gate oxide.</w:t>
      </w:r>
    </w:p>
    <w:p w14:paraId="32DA4612" w14:textId="54D963E6" w:rsidR="00043D3D" w:rsidRDefault="00043D3D" w:rsidP="00043D3D"/>
    <w:p w14:paraId="358485BA" w14:textId="380B06D0" w:rsidR="00043D3D" w:rsidRDefault="00043D3D" w:rsidP="00043D3D"/>
    <w:p w14:paraId="1A113607" w14:textId="6C41DC98" w:rsidR="00043D3D" w:rsidRPr="00043D3D" w:rsidRDefault="00043D3D" w:rsidP="00043D3D">
      <w:r>
        <w:rPr>
          <w:noProof/>
        </w:rPr>
        <w:lastRenderedPageBreak/>
        <w:drawing>
          <wp:inline distT="0" distB="0" distL="0" distR="0" wp14:anchorId="0CAA92B3" wp14:editId="7CEEBAFB">
            <wp:extent cx="8717280" cy="4903470"/>
            <wp:effectExtent l="1905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23961" cy="490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9EC16C" wp14:editId="30A6DFA4">
            <wp:extent cx="8439573" cy="4747260"/>
            <wp:effectExtent l="0" t="1905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43296" cy="474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578EFB" wp14:editId="49F38023">
            <wp:extent cx="8453120" cy="4754880"/>
            <wp:effectExtent l="127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58555" cy="475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E9A690" wp14:editId="5CDA821E">
            <wp:extent cx="8493760" cy="4777740"/>
            <wp:effectExtent l="0" t="889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99323" cy="478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8F9F4A" wp14:editId="49F8A64F">
            <wp:extent cx="8615680" cy="4846320"/>
            <wp:effectExtent l="0" t="127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22914" cy="485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B8A915" wp14:editId="24DDAA16">
            <wp:extent cx="8547947" cy="4808220"/>
            <wp:effectExtent l="2858" t="0" r="8572" b="8573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52241" cy="4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3D81" w14:textId="26453893" w:rsidR="002C74C0" w:rsidRDefault="00043D3D" w:rsidP="00043D3D">
      <w:pPr>
        <w:pStyle w:val="Heading1"/>
      </w:pPr>
      <w:r>
        <w:lastRenderedPageBreak/>
        <w:t>Reference:</w:t>
      </w:r>
    </w:p>
    <w:p w14:paraId="489813ED" w14:textId="50D0DCBC" w:rsidR="00043D3D" w:rsidRDefault="00043D3D" w:rsidP="00043D3D">
      <w:pPr>
        <w:pStyle w:val="ListBullet"/>
      </w:pPr>
      <w:r>
        <w:t>LT Spice.</w:t>
      </w:r>
    </w:p>
    <w:p w14:paraId="77B0F056" w14:textId="2AAB7844" w:rsidR="00043D3D" w:rsidRDefault="00043D3D" w:rsidP="00043D3D">
      <w:pPr>
        <w:pStyle w:val="ListBullet"/>
      </w:pPr>
      <w:r>
        <w:t>Wikipedia</w:t>
      </w:r>
    </w:p>
    <w:p w14:paraId="5804CAC7" w14:textId="35DEF3BD" w:rsidR="00043D3D" w:rsidRPr="00043D3D" w:rsidRDefault="00043D3D" w:rsidP="00043D3D">
      <w:pPr>
        <w:pStyle w:val="ListBullet"/>
      </w:pPr>
      <w:r>
        <w:t>NCERT</w:t>
      </w:r>
    </w:p>
    <w:sectPr w:rsidR="00043D3D" w:rsidRPr="00043D3D">
      <w:footerReference w:type="default" r:id="rId16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B2F8E5" w14:textId="77777777" w:rsidR="004B24DA" w:rsidRDefault="004B24DA" w:rsidP="00C6554A">
      <w:pPr>
        <w:spacing w:before="0" w:after="0" w:line="240" w:lineRule="auto"/>
      </w:pPr>
      <w:r>
        <w:separator/>
      </w:r>
    </w:p>
  </w:endnote>
  <w:endnote w:type="continuationSeparator" w:id="0">
    <w:p w14:paraId="4BC8E54B" w14:textId="77777777" w:rsidR="004B24DA" w:rsidRDefault="004B24DA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AD3AFB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77037D" w14:textId="77777777" w:rsidR="004B24DA" w:rsidRDefault="004B24DA" w:rsidP="00C6554A">
      <w:pPr>
        <w:spacing w:before="0" w:after="0" w:line="240" w:lineRule="auto"/>
      </w:pPr>
      <w:r>
        <w:separator/>
      </w:r>
    </w:p>
  </w:footnote>
  <w:footnote w:type="continuationSeparator" w:id="0">
    <w:p w14:paraId="5971CA3A" w14:textId="77777777" w:rsidR="004B24DA" w:rsidRDefault="004B24DA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07E"/>
    <w:rsid w:val="00043D3D"/>
    <w:rsid w:val="002554CD"/>
    <w:rsid w:val="00293B83"/>
    <w:rsid w:val="002B4294"/>
    <w:rsid w:val="00313B51"/>
    <w:rsid w:val="00333D0D"/>
    <w:rsid w:val="003A3176"/>
    <w:rsid w:val="0049207E"/>
    <w:rsid w:val="004B24DA"/>
    <w:rsid w:val="004C049F"/>
    <w:rsid w:val="005000E2"/>
    <w:rsid w:val="00597654"/>
    <w:rsid w:val="006A3CE7"/>
    <w:rsid w:val="007A6BDC"/>
    <w:rsid w:val="00832179"/>
    <w:rsid w:val="009A2567"/>
    <w:rsid w:val="00BB0E0B"/>
    <w:rsid w:val="00C6554A"/>
    <w:rsid w:val="00D132FB"/>
    <w:rsid w:val="00E71C5E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76147D"/>
  <w15:chartTrackingRefBased/>
  <w15:docId w15:val="{81DA8FD0-338B-46E2-A121-C78052FE4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E71C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Electronic_component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dha\AppData\Local\Microsoft\Office\16.0\DTS\en-US%7b1AE55273-F657-462A-A6AC-70CB009A71BD%7d\%7b1C1A8F8C-1CDF-441C-AC1F-E75B852B7BE3%7dtf02835058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{1C1A8F8C-1CDF-441C-AC1F-E75B852B7BE3}tf02835058</Template>
  <TotalTime>263</TotalTime>
  <Pages>9</Pages>
  <Words>191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SIDHARTH SEELA</dc:creator>
  <cp:keywords/>
  <dc:description/>
  <cp:lastModifiedBy>SIDHARTH SEELA</cp:lastModifiedBy>
  <cp:revision>6</cp:revision>
  <dcterms:created xsi:type="dcterms:W3CDTF">2020-08-11T15:13:00Z</dcterms:created>
  <dcterms:modified xsi:type="dcterms:W3CDTF">2020-08-12T15:26:00Z</dcterms:modified>
</cp:coreProperties>
</file>